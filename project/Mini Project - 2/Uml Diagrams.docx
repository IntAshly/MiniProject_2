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160708410"/>
        <w:docPartObj>
          <w:docPartGallery w:val="Cover Pages"/>
          <w:docPartUnique/>
        </w:docPartObj>
      </w:sdtPr>
      <w:sdtEndPr>
        <w:rPr>
          <w:sz w:val="72"/>
          <w:szCs w:val="72"/>
        </w:rPr>
      </w:sdtEndPr>
      <w:sdtContent>
        <w:p w:rsidR="00076E97" w:rsidRDefault="00DE259D">
          <w:r w:rsidRPr="0092197E">
            <w:rPr>
              <w:noProof/>
              <w:sz w:val="72"/>
              <w:szCs w:val="72"/>
              <w:lang w:val="en-IN" w:eastAsia="en-IN"/>
            </w:rPr>
            <w:drawing>
              <wp:anchor distT="0" distB="0" distL="114300" distR="114300" simplePos="0" relativeHeight="251663360" behindDoc="0" locked="0" layoutInCell="1" allowOverlap="1" wp14:anchorId="5F650EF7">
                <wp:simplePos x="0" y="0"/>
                <wp:positionH relativeFrom="column">
                  <wp:posOffset>1534795</wp:posOffset>
                </wp:positionH>
                <wp:positionV relativeFrom="paragraph">
                  <wp:posOffset>228600</wp:posOffset>
                </wp:positionV>
                <wp:extent cx="2575560" cy="1679180"/>
                <wp:effectExtent l="0" t="0" r="0" b="0"/>
                <wp:wrapNone/>
                <wp:docPr id="2" name="Picture 2" descr="D:\Downloads\ajce_autonomous-logo (11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Downloads\ajce_autonomous-logo (11)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75560" cy="1679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6E97">
            <w:rPr>
              <w:noProof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2FC152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3307AC49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:rsidR="00076E97" w:rsidRDefault="00DE259D">
          <w:pPr>
            <w:rPr>
              <w:rFonts w:asciiTheme="majorHAnsi" w:eastAsiaTheme="majorEastAsia" w:hAnsiTheme="majorHAnsi" w:cstheme="majorBidi"/>
              <w:color w:val="FFFFFF" w:themeColor="background1"/>
              <w:spacing w:val="-10"/>
              <w:kern w:val="28"/>
              <w:sz w:val="72"/>
              <w:szCs w:val="72"/>
            </w:rPr>
          </w:pPr>
          <w:r w:rsidRPr="00F74B6E">
            <w:rPr>
              <w:noProof/>
              <w:lang w:val="en-IN" w:eastAsia="en-IN"/>
            </w:rPr>
            <w:drawing>
              <wp:anchor distT="0" distB="0" distL="114300" distR="114300" simplePos="0" relativeHeight="251664384" behindDoc="0" locked="0" layoutInCell="1" allowOverlap="1" wp14:anchorId="5BC3BFC6">
                <wp:simplePos x="0" y="0"/>
                <wp:positionH relativeFrom="column">
                  <wp:posOffset>-140335</wp:posOffset>
                </wp:positionH>
                <wp:positionV relativeFrom="paragraph">
                  <wp:posOffset>7292340</wp:posOffset>
                </wp:positionV>
                <wp:extent cx="2527300" cy="571239"/>
                <wp:effectExtent l="0" t="0" r="6350" b="635"/>
                <wp:wrapNone/>
                <wp:docPr id="3" name="Picture 3" descr="D:\Downloads\mca_logo (1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Downloads\mca_logo (1)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27300" cy="5712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05C13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A0E385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6553200</wp:posOffset>
                    </wp:positionV>
                    <wp:extent cx="7315200" cy="1009650"/>
                    <wp:effectExtent l="0" t="0" r="0" b="889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76E97" w:rsidRDefault="00076E97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30"/>
                                    <w:szCs w:val="30"/>
                                  </w:rPr>
                                </w:pPr>
                                <w:r w:rsidRPr="00405C13">
                                  <w:rPr>
                                    <w:color w:val="5B9BD5" w:themeColor="accent1"/>
                                    <w:sz w:val="30"/>
                                    <w:szCs w:val="30"/>
                                  </w:rPr>
                                  <w:t>Scrum Master</w:t>
                                </w:r>
                              </w:p>
                              <w:p w:rsidR="00405C13" w:rsidRPr="00405C13" w:rsidRDefault="00DA2665">
                                <w:pPr>
                                  <w:pStyle w:val="NoSpacing"/>
                                  <w:jc w:val="right"/>
                                  <w:rPr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sz w:val="30"/>
                                    <w:szCs w:val="30"/>
                                  </w:rPr>
                                  <w:t xml:space="preserve">Ms. </w:t>
                                </w:r>
                                <w:proofErr w:type="spellStart"/>
                                <w:r>
                                  <w:rPr>
                                    <w:sz w:val="30"/>
                                    <w:szCs w:val="30"/>
                                  </w:rPr>
                                  <w:t>Me</w:t>
                                </w:r>
                                <w:r w:rsidR="001A1A8E">
                                  <w:rPr>
                                    <w:sz w:val="30"/>
                                    <w:szCs w:val="30"/>
                                  </w:rPr>
                                  <w:t>rin</w:t>
                                </w:r>
                                <w:proofErr w:type="spellEnd"/>
                                <w:r w:rsidR="001A1A8E">
                                  <w:rPr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proofErr w:type="spellStart"/>
                                <w:r w:rsidR="001A1A8E">
                                  <w:rPr>
                                    <w:sz w:val="30"/>
                                    <w:szCs w:val="30"/>
                                  </w:rPr>
                                  <w:t>Chacko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076E97" w:rsidRDefault="00076E9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Assistant Professor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Department of Computer Applications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18.05pt;margin-top:516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" filled="f" stroked="f" strokeweight=".5pt">
                    <v:textbox style="mso-fit-shape-to-text:t" inset="126pt,0,54pt,0">
                      <w:txbxContent>
                        <w:p w:rsidR="00076E97" w:rsidRDefault="00076E97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30"/>
                              <w:szCs w:val="30"/>
                            </w:rPr>
                          </w:pPr>
                          <w:r w:rsidRPr="00405C13">
                            <w:rPr>
                              <w:color w:val="5B9BD5" w:themeColor="accent1"/>
                              <w:sz w:val="30"/>
                              <w:szCs w:val="30"/>
                            </w:rPr>
                            <w:t>Scrum Master</w:t>
                          </w:r>
                        </w:p>
                        <w:p w:rsidR="00405C13" w:rsidRPr="00405C13" w:rsidRDefault="00DA2665">
                          <w:pPr>
                            <w:pStyle w:val="NoSpacing"/>
                            <w:jc w:val="righ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sz w:val="30"/>
                              <w:szCs w:val="30"/>
                            </w:rPr>
                            <w:t xml:space="preserve">Ms. </w:t>
                          </w:r>
                          <w:proofErr w:type="spellStart"/>
                          <w:r>
                            <w:rPr>
                              <w:sz w:val="30"/>
                              <w:szCs w:val="30"/>
                            </w:rPr>
                            <w:t>Me</w:t>
                          </w:r>
                          <w:r w:rsidR="001A1A8E">
                            <w:rPr>
                              <w:sz w:val="30"/>
                              <w:szCs w:val="30"/>
                            </w:rPr>
                            <w:t>rin</w:t>
                          </w:r>
                          <w:proofErr w:type="spellEnd"/>
                          <w:r w:rsidR="001A1A8E">
                            <w:rPr>
                              <w:sz w:val="30"/>
                              <w:szCs w:val="30"/>
                            </w:rPr>
                            <w:t xml:space="preserve"> </w:t>
                          </w:r>
                          <w:proofErr w:type="spellStart"/>
                          <w:r w:rsidR="001A1A8E">
                            <w:rPr>
                              <w:sz w:val="30"/>
                              <w:szCs w:val="30"/>
                            </w:rPr>
                            <w:t>Chacko</w:t>
                          </w:r>
                          <w:proofErr w:type="spellEnd"/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:rsidR="00076E97" w:rsidRDefault="00076E9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Assistant Professor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Department of Computer Applications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405C13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45684A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2438400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76E97" w:rsidRDefault="00B13389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A2665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Nurturenest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olor w:val="222222"/>
                                    <w:sz w:val="36"/>
                                    <w:szCs w:val="36"/>
                                    <w:shd w:val="clear" w:color="auto" w:fill="FFFFFF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076E97" w:rsidRDefault="00076E9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076E97">
                                      <w:rPr>
                                        <w:rFonts w:ascii="Arial" w:hAnsi="Arial" w:cs="Arial"/>
                                        <w:color w:val="222222"/>
                                        <w:sz w:val="36"/>
                                        <w:szCs w:val="36"/>
                                        <w:shd w:val="clear" w:color="auto" w:fill="FFFFFF"/>
                                      </w:rPr>
                                      <w:t>20INMCA509 - Mini Project 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5A45684A" id="Text Box 154" o:spid="_x0000_s1027" type="#_x0000_t202" style="position:absolute;margin-left:18.05pt;margin-top:192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" filled="f" stroked="f" strokeweight=".5pt">
                    <v:textbox inset="126pt,0,54pt,0">
                      <w:txbxContent>
                        <w:p w14:paraId="3A334252" w14:textId="77777777" w:rsidR="00076E97" w:rsidRDefault="00000000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A2665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Nurturenest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color w:val="222222"/>
                              <w:sz w:val="36"/>
                              <w:szCs w:val="36"/>
                              <w:shd w:val="clear" w:color="auto" w:fill="FFFFFF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B841250" w14:textId="77777777" w:rsidR="00076E97" w:rsidRDefault="00076E9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076E97">
                                <w:rPr>
                                  <w:rFonts w:ascii="Arial" w:hAnsi="Arial" w:cs="Arial"/>
                                  <w:color w:val="222222"/>
                                  <w:sz w:val="36"/>
                                  <w:szCs w:val="36"/>
                                  <w:shd w:val="clear" w:color="auto" w:fill="FFFFFF"/>
                                </w:rPr>
                                <w:t>20INMCA509 - Mini Project 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76E97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3BECC34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7740015</wp:posOffset>
                    </wp:positionV>
                    <wp:extent cx="7315200" cy="1447800"/>
                    <wp:effectExtent l="0" t="0" r="0" b="0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44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8175E" w:rsidRPr="00405C13" w:rsidRDefault="007927CB" w:rsidP="007927C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30"/>
                                    <w:szCs w:val="30"/>
                                  </w:rPr>
                                </w:pPr>
                                <w:r w:rsidRPr="00405C13">
                                  <w:rPr>
                                    <w:color w:val="595959" w:themeColor="text1" w:themeTint="A6"/>
                                    <w:sz w:val="30"/>
                                    <w:szCs w:val="30"/>
                                  </w:rPr>
                                  <w:t>A</w:t>
                                </w:r>
                                <w:r w:rsidR="00DA2665">
                                  <w:rPr>
                                    <w:color w:val="595959" w:themeColor="text1" w:themeTint="A6"/>
                                    <w:sz w:val="30"/>
                                    <w:szCs w:val="30"/>
                                  </w:rPr>
                                  <w:t>shlymol Thomas</w:t>
                                </w:r>
                              </w:p>
                              <w:p w:rsidR="00076E97" w:rsidRPr="00405C13" w:rsidRDefault="00076E9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405C13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AJC20MCA-I0</w:t>
                                </w:r>
                                <w:r w:rsidR="00DA2665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20</w:t>
                                </w:r>
                              </w:p>
                              <w:p w:rsidR="00076E97" w:rsidRPr="00405C13" w:rsidRDefault="00076E9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405C13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INMCA2020-25 S9</w:t>
                                </w:r>
                              </w:p>
                              <w:p w:rsidR="00F36584" w:rsidRDefault="00F3658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F36584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https://github.com/IntAshly/MiniProject_2.git</w:t>
                                </w:r>
                              </w:p>
                              <w:p w:rsidR="00076E97" w:rsidRPr="00405C13" w:rsidRDefault="00DA266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ashlymolthomas2025@mca.ajce.in</w:t>
                                </w:r>
                              </w:p>
                              <w:p w:rsidR="00076E97" w:rsidRDefault="00076E9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33BECC34" id="Text Box 152" o:spid="_x0000_s1028" type="#_x0000_t202" style="position:absolute;margin-left:18.05pt;margin-top:609.45pt;width:8in;height:114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" filled="f" stroked="f" strokeweight=".5pt">
                    <v:textbox inset="126pt,0,54pt,0">
                      <w:txbxContent>
                        <w:p w14:paraId="6F0637CB" w14:textId="77777777" w:rsidR="0058175E" w:rsidRPr="00405C13" w:rsidRDefault="007927CB" w:rsidP="007927C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30"/>
                              <w:szCs w:val="30"/>
                            </w:rPr>
                          </w:pPr>
                          <w:r w:rsidRPr="00405C13">
                            <w:rPr>
                              <w:color w:val="595959" w:themeColor="text1" w:themeTint="A6"/>
                              <w:sz w:val="30"/>
                              <w:szCs w:val="30"/>
                            </w:rPr>
                            <w:t>A</w:t>
                          </w:r>
                          <w:r w:rsidR="00DA2665">
                            <w:rPr>
                              <w:color w:val="595959" w:themeColor="text1" w:themeTint="A6"/>
                              <w:sz w:val="30"/>
                              <w:szCs w:val="30"/>
                            </w:rPr>
                            <w:t>shlymol Thomas</w:t>
                          </w:r>
                        </w:p>
                        <w:p w14:paraId="5C974946" w14:textId="77777777" w:rsidR="00076E97" w:rsidRPr="00405C13" w:rsidRDefault="00076E9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405C13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AJC20MCA-I0</w:t>
                          </w:r>
                          <w:r w:rsidR="00DA2665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20</w:t>
                          </w:r>
                        </w:p>
                        <w:p w14:paraId="32E2FD3D" w14:textId="77777777" w:rsidR="00076E97" w:rsidRPr="00405C13" w:rsidRDefault="00076E9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405C13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INMCA2020-25 S9</w:t>
                          </w:r>
                        </w:p>
                        <w:p w14:paraId="4919DBD6" w14:textId="77777777" w:rsidR="00F36584" w:rsidRDefault="00F3658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F36584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https://github.com/IntAshly/MiniProject_2.git</w:t>
                          </w:r>
                        </w:p>
                        <w:p w14:paraId="00136FF2" w14:textId="77777777" w:rsidR="00076E97" w:rsidRPr="00405C13" w:rsidRDefault="00DA266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ashlymolthomas2025@mca.ajce.in</w:t>
                          </w:r>
                        </w:p>
                        <w:p w14:paraId="04BA4A2B" w14:textId="77777777" w:rsidR="00076E97" w:rsidRDefault="00076E9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76E97">
            <w:rPr>
              <w:sz w:val="72"/>
              <w:szCs w:val="72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076E97" w:rsidRPr="00076E97" w:rsidRDefault="00013DAB" w:rsidP="00076E97">
      <w:pPr>
        <w:pStyle w:val="TOCHeading"/>
        <w:rPr>
          <w:sz w:val="56"/>
          <w:szCs w:val="48"/>
        </w:rPr>
      </w:pPr>
      <w:r>
        <w:lastRenderedPageBreak/>
        <w:t>UML DIAGRAMS</w:t>
      </w:r>
    </w:p>
    <w:p w:rsidR="00013DAB" w:rsidRDefault="00013DAB">
      <w:r>
        <w:t xml:space="preserve">Use Case Diagram </w:t>
      </w:r>
    </w:p>
    <w:p w:rsidR="000A6C53" w:rsidRDefault="000A6C53" w:rsidP="000A6C53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13B8C371" wp14:editId="5D7D725C">
            <wp:extent cx="4371975" cy="7153275"/>
            <wp:effectExtent l="0" t="0" r="9525" b="9525"/>
            <wp:docPr id="1219196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96171" name="Picture 12191961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53" w:rsidRDefault="000A6C53" w:rsidP="000A6C53"/>
    <w:p w:rsidR="000A6C53" w:rsidRDefault="000A6C53" w:rsidP="000A6C53">
      <w:r>
        <w:t>Sequence Diagram</w:t>
      </w:r>
    </w:p>
    <w:p w:rsidR="000A6C53" w:rsidRDefault="000A6C53" w:rsidP="000A6C53">
      <w:pPr>
        <w:jc w:val="center"/>
      </w:pPr>
    </w:p>
    <w:p w:rsidR="000A6C53" w:rsidRDefault="000A6C53" w:rsidP="000A6C53">
      <w:r>
        <w:rPr>
          <w:noProof/>
          <w:lang w:val="en-IN" w:eastAsia="en-IN"/>
        </w:rPr>
        <w:drawing>
          <wp:inline distT="0" distB="0" distL="0" distR="0" wp14:anchorId="1F7417D0" wp14:editId="1CA8D148">
            <wp:extent cx="6346190" cy="4191000"/>
            <wp:effectExtent l="0" t="0" r="0" b="0"/>
            <wp:docPr id="2126466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6953" name="Picture 21264669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9584" cy="419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53" w:rsidRDefault="000A6C53" w:rsidP="000A6C53"/>
    <w:p w:rsidR="000A6C53" w:rsidRDefault="000A6C53" w:rsidP="000A6C53"/>
    <w:p w:rsidR="000A6C53" w:rsidRDefault="000A6C53" w:rsidP="000A6C53"/>
    <w:p w:rsidR="000A6C53" w:rsidRDefault="000A6C53" w:rsidP="000A6C53"/>
    <w:p w:rsidR="000A6C53" w:rsidRDefault="000A6C53" w:rsidP="000A6C53"/>
    <w:p w:rsidR="000A6C53" w:rsidRDefault="000A6C53" w:rsidP="000A6C53"/>
    <w:p w:rsidR="000A6C53" w:rsidRDefault="000A6C53" w:rsidP="000A6C53"/>
    <w:p w:rsidR="000A6C53" w:rsidRDefault="000A6C53" w:rsidP="000A6C53"/>
    <w:p w:rsidR="000A6C53" w:rsidRDefault="000A6C53" w:rsidP="000A6C53"/>
    <w:p w:rsidR="000A6C53" w:rsidRDefault="000A6C53" w:rsidP="000A6C53">
      <w:r>
        <w:lastRenderedPageBreak/>
        <w:t>Class Diagram</w:t>
      </w:r>
    </w:p>
    <w:p w:rsidR="000A6C53" w:rsidRDefault="000A6C53" w:rsidP="000A6C53"/>
    <w:p w:rsidR="000A6C53" w:rsidRDefault="000A6C53" w:rsidP="000A6C53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6E11646D" wp14:editId="7F86EEB0">
            <wp:extent cx="6134100" cy="5448300"/>
            <wp:effectExtent l="0" t="0" r="0" b="0"/>
            <wp:docPr id="59719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9105" name="Picture 5971910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C53" w:rsidRDefault="000A6C53" w:rsidP="000A6C53">
      <w:pPr>
        <w:jc w:val="center"/>
      </w:pPr>
    </w:p>
    <w:p w:rsidR="000A6C53" w:rsidRDefault="000A6C53" w:rsidP="000A6C53">
      <w:pPr>
        <w:jc w:val="center"/>
      </w:pPr>
    </w:p>
    <w:p w:rsidR="000A6C53" w:rsidRDefault="000A6C53" w:rsidP="000A6C53">
      <w:pPr>
        <w:jc w:val="center"/>
      </w:pPr>
    </w:p>
    <w:p w:rsidR="000A6C53" w:rsidRDefault="000A6C53" w:rsidP="000A6C53">
      <w:pPr>
        <w:jc w:val="center"/>
      </w:pPr>
    </w:p>
    <w:p w:rsidR="000A6C53" w:rsidRDefault="000A6C53" w:rsidP="000A6C53">
      <w:pPr>
        <w:jc w:val="center"/>
      </w:pPr>
    </w:p>
    <w:p w:rsidR="000A6C53" w:rsidRDefault="000A6C53" w:rsidP="000A6C53"/>
    <w:p w:rsidR="000A6C53" w:rsidRDefault="000A6C53" w:rsidP="000A6C53">
      <w:r>
        <w:lastRenderedPageBreak/>
        <w:t>Object Diagram</w:t>
      </w:r>
    </w:p>
    <w:p w:rsidR="003E00A6" w:rsidRDefault="003E00A6" w:rsidP="000A6C53"/>
    <w:p w:rsidR="000A6C53" w:rsidRDefault="000A6C53" w:rsidP="000A6C53">
      <w:r>
        <w:rPr>
          <w:noProof/>
          <w:lang w:val="en-IN" w:eastAsia="en-IN"/>
        </w:rPr>
        <w:drawing>
          <wp:inline distT="0" distB="0" distL="0" distR="0" wp14:anchorId="1822EC43" wp14:editId="73973339">
            <wp:extent cx="6430010" cy="3867150"/>
            <wp:effectExtent l="0" t="0" r="8890" b="0"/>
            <wp:docPr id="445344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44598" name="Picture 44534459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7572" cy="387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0A6" w:rsidRDefault="003E00A6" w:rsidP="003E00A6"/>
    <w:p w:rsidR="00B17D17" w:rsidRDefault="00B17D17" w:rsidP="003E00A6"/>
    <w:p w:rsidR="00B17D17" w:rsidRDefault="00B17D17" w:rsidP="003E00A6"/>
    <w:p w:rsidR="00B17D17" w:rsidRDefault="00B17D17" w:rsidP="003E00A6"/>
    <w:p w:rsidR="00B17D17" w:rsidRDefault="00B17D17" w:rsidP="003E00A6"/>
    <w:p w:rsidR="00B17D17" w:rsidRDefault="00B17D17" w:rsidP="003E00A6"/>
    <w:p w:rsidR="00B17D17" w:rsidRDefault="00B17D17" w:rsidP="003E00A6"/>
    <w:p w:rsidR="00B17D17" w:rsidRDefault="00B17D17" w:rsidP="003E00A6"/>
    <w:p w:rsidR="00B17D17" w:rsidRDefault="00B17D17" w:rsidP="003E00A6"/>
    <w:p w:rsidR="00B17D17" w:rsidRDefault="00B17D17" w:rsidP="003E00A6"/>
    <w:p w:rsidR="00B17D17" w:rsidRDefault="00B17D17" w:rsidP="003E00A6"/>
    <w:p w:rsidR="00B17D17" w:rsidRDefault="00B17D17" w:rsidP="003E00A6"/>
    <w:p w:rsidR="003E00A6" w:rsidRDefault="003E00A6" w:rsidP="003E00A6">
      <w:r>
        <w:lastRenderedPageBreak/>
        <w:t>Activity Diagram</w:t>
      </w:r>
    </w:p>
    <w:p w:rsidR="003E00A6" w:rsidRDefault="00B17D17" w:rsidP="00B17D17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387FFEDC" wp14:editId="3244001A">
            <wp:extent cx="4086225" cy="7639050"/>
            <wp:effectExtent l="0" t="0" r="9525" b="0"/>
            <wp:docPr id="2050031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31719" name="Picture 205003171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0A6" w:rsidSect="00076E97">
      <w:headerReference w:type="default" r:id="rId19"/>
      <w:footerReference w:type="default" r:id="rId20"/>
      <w:pgSz w:w="12240" w:h="15840"/>
      <w:pgMar w:top="1440" w:right="1440" w:bottom="1440" w:left="1440" w:header="288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3389" w:rsidRDefault="00B13389">
      <w:pPr>
        <w:spacing w:line="240" w:lineRule="auto"/>
      </w:pPr>
      <w:r>
        <w:separator/>
      </w:r>
    </w:p>
  </w:endnote>
  <w:endnote w:type="continuationSeparator" w:id="0">
    <w:p w:rsidR="00B13389" w:rsidRDefault="00B13389">
      <w:pPr>
        <w:spacing w:line="240" w:lineRule="auto"/>
      </w:pPr>
      <w:r>
        <w:continuationSeparator/>
      </w:r>
    </w:p>
  </w:endnote>
  <w:endnote w:type="continuationNotice" w:id="1">
    <w:p w:rsidR="00B13389" w:rsidRDefault="00B1338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02186409"/>
      <w:docPartObj>
        <w:docPartGallery w:val="Page Numbers (Bottom of Page)"/>
        <w:docPartUnique/>
      </w:docPartObj>
    </w:sdtPr>
    <w:sdtEndPr/>
    <w:sdtContent>
      <w:p w:rsidR="005C6D45" w:rsidRDefault="0039035C">
        <w:pPr>
          <w:pStyle w:val="Footer"/>
          <w:jc w:val="right"/>
        </w:pPr>
        <w:r w:rsidRPr="00F74B6E">
          <w:rPr>
            <w:noProof/>
            <w:lang w:val="en-IN" w:eastAsia="en-IN"/>
          </w:rPr>
          <w:drawing>
            <wp:anchor distT="0" distB="0" distL="114300" distR="114300" simplePos="0" relativeHeight="251659264" behindDoc="0" locked="0" layoutInCell="1" allowOverlap="1" wp14:anchorId="10427C88" wp14:editId="1B2A96EF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2527300" cy="571239"/>
              <wp:effectExtent l="0" t="0" r="6350" b="635"/>
              <wp:wrapNone/>
              <wp:docPr id="4" name="Picture 4" descr="D:\Downloads\mca_logo (1)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D:\Downloads\mca_logo (1)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527300" cy="5712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2F25A8">
          <w:t xml:space="preserve">Page | </w:t>
        </w:r>
        <w:r w:rsidR="002F25A8">
          <w:fldChar w:fldCharType="begin"/>
        </w:r>
        <w:r w:rsidR="002F25A8">
          <w:instrText xml:space="preserve"> PAGE   \* MERGEFORMAT </w:instrText>
        </w:r>
        <w:r w:rsidR="002F25A8">
          <w:fldChar w:fldCharType="separate"/>
        </w:r>
        <w:r w:rsidR="001A1A8E">
          <w:rPr>
            <w:noProof/>
          </w:rPr>
          <w:t>1</w:t>
        </w:r>
        <w:r w:rsidR="002F25A8">
          <w:rPr>
            <w:noProof/>
          </w:rPr>
          <w:fldChar w:fldCharType="end"/>
        </w:r>
        <w:r w:rsidR="002F25A8">
          <w:t xml:space="preserve"> </w:t>
        </w:r>
      </w:p>
    </w:sdtContent>
  </w:sdt>
  <w:p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3389" w:rsidRDefault="00B13389">
      <w:pPr>
        <w:spacing w:line="240" w:lineRule="auto"/>
      </w:pPr>
      <w:r>
        <w:separator/>
      </w:r>
    </w:p>
  </w:footnote>
  <w:footnote w:type="continuationSeparator" w:id="0">
    <w:p w:rsidR="00B13389" w:rsidRDefault="00B13389">
      <w:pPr>
        <w:spacing w:line="240" w:lineRule="auto"/>
      </w:pPr>
      <w:r>
        <w:continuationSeparator/>
      </w:r>
    </w:p>
  </w:footnote>
  <w:footnote w:type="continuationNotice" w:id="1">
    <w:p w:rsidR="00B13389" w:rsidRDefault="00B13389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035C" w:rsidRDefault="0039035C" w:rsidP="0039035C">
    <w:pPr>
      <w:pStyle w:val="Header"/>
      <w:jc w:val="right"/>
    </w:pPr>
    <w:r>
      <w:t>AJC20MCA-I0</w:t>
    </w:r>
    <w:r w:rsidR="00F36584">
      <w:t>20 ASHLYMOL THOMAS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A40752"/>
    <w:multiLevelType w:val="multilevel"/>
    <w:tmpl w:val="EBC6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514FB7"/>
    <w:multiLevelType w:val="multilevel"/>
    <w:tmpl w:val="C1C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982212"/>
    <w:multiLevelType w:val="hybridMultilevel"/>
    <w:tmpl w:val="12E061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F63EF0"/>
    <w:multiLevelType w:val="multilevel"/>
    <w:tmpl w:val="7D2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CF0F6E"/>
    <w:multiLevelType w:val="multilevel"/>
    <w:tmpl w:val="4E5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1">
    <w:nsid w:val="7BD74525"/>
    <w:multiLevelType w:val="multilevel"/>
    <w:tmpl w:val="B71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0"/>
    <w:lvlOverride w:ilvl="0">
      <w:startOverride w:val="1"/>
    </w:lvlOverride>
  </w:num>
  <w:num w:numId="3">
    <w:abstractNumId w:val="20"/>
  </w:num>
  <w:num w:numId="4">
    <w:abstractNumId w:val="20"/>
    <w:lvlOverride w:ilvl="0">
      <w:startOverride w:val="1"/>
    </w:lvlOverride>
  </w:num>
  <w:num w:numId="5">
    <w:abstractNumId w:val="8"/>
  </w:num>
  <w:num w:numId="6">
    <w:abstractNumId w:val="20"/>
    <w:lvlOverride w:ilvl="0">
      <w:startOverride w:val="1"/>
    </w:lvlOverride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2"/>
  </w:num>
  <w:num w:numId="20">
    <w:abstractNumId w:val="9"/>
  </w:num>
  <w:num w:numId="21">
    <w:abstractNumId w:val="19"/>
  </w:num>
  <w:num w:numId="22">
    <w:abstractNumId w:val="18"/>
  </w:num>
  <w:num w:numId="23">
    <w:abstractNumId w:val="17"/>
  </w:num>
  <w:num w:numId="24">
    <w:abstractNumId w:val="12"/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15"/>
  </w:num>
  <w:num w:numId="36">
    <w:abstractNumId w:val="11"/>
  </w:num>
  <w:num w:numId="37">
    <w:abstractNumId w:val="16"/>
  </w:num>
  <w:num w:numId="38">
    <w:abstractNumId w:val="21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131078" w:nlCheck="1" w:checkStyle="1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E97"/>
    <w:rsid w:val="00013DAB"/>
    <w:rsid w:val="00016748"/>
    <w:rsid w:val="0002523F"/>
    <w:rsid w:val="0006567E"/>
    <w:rsid w:val="000760DB"/>
    <w:rsid w:val="00076E97"/>
    <w:rsid w:val="000A6C53"/>
    <w:rsid w:val="000F00E7"/>
    <w:rsid w:val="00113005"/>
    <w:rsid w:val="0016766E"/>
    <w:rsid w:val="00170063"/>
    <w:rsid w:val="00175643"/>
    <w:rsid w:val="00185BE3"/>
    <w:rsid w:val="001A1A8E"/>
    <w:rsid w:val="001B2338"/>
    <w:rsid w:val="002061A9"/>
    <w:rsid w:val="00217B64"/>
    <w:rsid w:val="00235579"/>
    <w:rsid w:val="00257FAA"/>
    <w:rsid w:val="00263938"/>
    <w:rsid w:val="002E78EB"/>
    <w:rsid w:val="002F25A8"/>
    <w:rsid w:val="00305ADC"/>
    <w:rsid w:val="0031423D"/>
    <w:rsid w:val="003407A9"/>
    <w:rsid w:val="00340DC9"/>
    <w:rsid w:val="00350BD5"/>
    <w:rsid w:val="0039035C"/>
    <w:rsid w:val="003A7B38"/>
    <w:rsid w:val="003E00A6"/>
    <w:rsid w:val="00405C13"/>
    <w:rsid w:val="00444F02"/>
    <w:rsid w:val="00456B30"/>
    <w:rsid w:val="00490CC6"/>
    <w:rsid w:val="004F05F9"/>
    <w:rsid w:val="00543495"/>
    <w:rsid w:val="005509B2"/>
    <w:rsid w:val="005556DB"/>
    <w:rsid w:val="0058175E"/>
    <w:rsid w:val="005C6D45"/>
    <w:rsid w:val="005D58F7"/>
    <w:rsid w:val="00617D63"/>
    <w:rsid w:val="00643D1A"/>
    <w:rsid w:val="00674588"/>
    <w:rsid w:val="006A3780"/>
    <w:rsid w:val="006A7B57"/>
    <w:rsid w:val="006D44C5"/>
    <w:rsid w:val="00713672"/>
    <w:rsid w:val="0073562D"/>
    <w:rsid w:val="007927CB"/>
    <w:rsid w:val="00797C16"/>
    <w:rsid w:val="007B07DE"/>
    <w:rsid w:val="007D08C9"/>
    <w:rsid w:val="008270A2"/>
    <w:rsid w:val="00842A26"/>
    <w:rsid w:val="00853F77"/>
    <w:rsid w:val="00875F4F"/>
    <w:rsid w:val="00885CE1"/>
    <w:rsid w:val="008907FF"/>
    <w:rsid w:val="008B696C"/>
    <w:rsid w:val="008B6BEE"/>
    <w:rsid w:val="008C2071"/>
    <w:rsid w:val="008D6EAC"/>
    <w:rsid w:val="008F1C71"/>
    <w:rsid w:val="008F78D7"/>
    <w:rsid w:val="009200C1"/>
    <w:rsid w:val="0092197E"/>
    <w:rsid w:val="00980085"/>
    <w:rsid w:val="00985175"/>
    <w:rsid w:val="00997127"/>
    <w:rsid w:val="009D216F"/>
    <w:rsid w:val="009D3248"/>
    <w:rsid w:val="00A077EB"/>
    <w:rsid w:val="00A65E8A"/>
    <w:rsid w:val="00A87896"/>
    <w:rsid w:val="00AB287E"/>
    <w:rsid w:val="00AC1EE7"/>
    <w:rsid w:val="00B06399"/>
    <w:rsid w:val="00B13389"/>
    <w:rsid w:val="00B17D17"/>
    <w:rsid w:val="00B650C6"/>
    <w:rsid w:val="00BA63C2"/>
    <w:rsid w:val="00BC6939"/>
    <w:rsid w:val="00BD72EE"/>
    <w:rsid w:val="00BE1875"/>
    <w:rsid w:val="00BE45C8"/>
    <w:rsid w:val="00BF2331"/>
    <w:rsid w:val="00BF7463"/>
    <w:rsid w:val="00C30889"/>
    <w:rsid w:val="00C90A2E"/>
    <w:rsid w:val="00CC5861"/>
    <w:rsid w:val="00CE202C"/>
    <w:rsid w:val="00D30B81"/>
    <w:rsid w:val="00D3649E"/>
    <w:rsid w:val="00D65327"/>
    <w:rsid w:val="00DA2665"/>
    <w:rsid w:val="00DB2DEB"/>
    <w:rsid w:val="00DE259D"/>
    <w:rsid w:val="00DF0FDA"/>
    <w:rsid w:val="00E142DA"/>
    <w:rsid w:val="00E16F51"/>
    <w:rsid w:val="00EB0B6E"/>
    <w:rsid w:val="00EE70C1"/>
    <w:rsid w:val="00F169E1"/>
    <w:rsid w:val="00F36584"/>
    <w:rsid w:val="00F74B6E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iPriority="11" w:unhideWhenUsed="0" w:qFormat="1"/>
    <w:lsdException w:name="List Number" w:uiPriority="10" w:qFormat="1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4" w:unhideWhenUsed="0" w:qFormat="1"/>
    <w:lsdException w:name="Emphasis" w:semiHidden="0" w:uiPriority="3" w:unhideWhenUsed="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semiHidden="0" w:uiPriority="21" w:unhideWhenUsed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customStyle="1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1Light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customStyle="1" w:styleId="GridTable1Light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8" w:space="0" w:color="FF0000" w:themeColor="accent2"/>
        <w:bottom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8" w:space="0" w:color="2B579A" w:themeColor="accent5"/>
        <w:bottom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0000" w:themeColor="accent2"/>
        <w:bottom w:val="single" w:sz="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2B579A" w:themeColor="accent5"/>
        <w:bottom w:val="single" w:sz="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bottom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bottom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unhideWhenUsed/>
    <w:qFormat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customStyle="1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unhideWhenUsed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  <w:style w:type="character" w:customStyle="1" w:styleId="NoSpacingChar">
    <w:name w:val="No Spacing Char"/>
    <w:basedOn w:val="DefaultParagraphFont"/>
    <w:link w:val="NoSpacing"/>
    <w:uiPriority w:val="1"/>
    <w:rsid w:val="00076E97"/>
  </w:style>
  <w:style w:type="character" w:customStyle="1" w:styleId="UnresolvedMention">
    <w:name w:val="Unresolved Mention"/>
    <w:basedOn w:val="DefaultParagraphFont"/>
    <w:uiPriority w:val="99"/>
    <w:semiHidden/>
    <w:unhideWhenUsed/>
    <w:rsid w:val="00F3658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iPriority="11" w:unhideWhenUsed="0" w:qFormat="1"/>
    <w:lsdException w:name="List Number" w:uiPriority="10" w:qFormat="1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4" w:unhideWhenUsed="0" w:qFormat="1"/>
    <w:lsdException w:name="Emphasis" w:semiHidden="0" w:uiPriority="3" w:unhideWhenUsed="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semiHidden="0" w:uiPriority="21" w:unhideWhenUsed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customStyle="1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1Light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customStyle="1" w:styleId="GridTable1Light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8" w:space="0" w:color="FF0000" w:themeColor="accent2"/>
        <w:bottom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8" w:space="0" w:color="2B579A" w:themeColor="accent5"/>
        <w:bottom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0000" w:themeColor="accent2"/>
        <w:bottom w:val="single" w:sz="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2B579A" w:themeColor="accent5"/>
        <w:bottom w:val="single" w:sz="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bottom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bottom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unhideWhenUsed/>
    <w:qFormat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customStyle="1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unhideWhenUsed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  <w:style w:type="character" w:customStyle="1" w:styleId="NoSpacingChar">
    <w:name w:val="No Spacing Char"/>
    <w:basedOn w:val="DefaultParagraphFont"/>
    <w:link w:val="NoSpacing"/>
    <w:uiPriority w:val="1"/>
    <w:rsid w:val="00076E97"/>
  </w:style>
  <w:style w:type="character" w:customStyle="1" w:styleId="UnresolvedMention">
    <w:name w:val="Unresolved Mention"/>
    <w:basedOn w:val="DefaultParagraphFont"/>
    <w:uiPriority w:val="99"/>
    <w:semiHidden/>
    <w:unhideWhenUsed/>
    <w:rsid w:val="00F36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10" Type="http://schemas.openxmlformats.org/officeDocument/2006/relationships/image" Target="media/image1.jpe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num\AppData\Roaming\Microsoft\Templates\Insert%20your%20first%20table%20of%20contents%20tutorial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Assistant Professor
Department of Computer Applications</Abstract>
  <CompanyAddress/>
  <CompanyPhone/>
  <CompanyFax/>
  <CompanyEmail>Register Number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F8903B-CCF3-4175-8A19-721885E49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Insert your first table of contents tutorial.dotx</Template>
  <TotalTime>0</TotalTime>
  <Pages>6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Nurturenest</vt:lpstr>
    </vt:vector>
  </TitlesOfParts>
  <Company/>
  <LinksUpToDate>false</LinksUpToDate>
  <CharactersWithSpaces>145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Nurturenest</dc:title>
  <dc:subject>20INMCA509 - Mini Project 2</dc:subject>
  <dc:creator/>
  <cp:keywords/>
  <dc:description/>
  <cp:lastModifiedBy/>
  <cp:revision>1</cp:revision>
  <dcterms:created xsi:type="dcterms:W3CDTF">2024-07-09T05:10:00Z</dcterms:created>
  <dcterms:modified xsi:type="dcterms:W3CDTF">2024-08-11T21:55:00Z</dcterms:modified>
</cp:coreProperties>
</file>